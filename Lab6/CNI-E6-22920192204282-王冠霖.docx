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79998" w14:textId="77777777" w:rsidR="00361252" w:rsidRDefault="00361252" w:rsidP="00361252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03FA1BB3" wp14:editId="2D054A91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3E61" w14:textId="77777777"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3F0A5A6B" wp14:editId="0B3B8820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C0C4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4F7CFB84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08C9C867" w14:textId="377BA83C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888226180" w:edGrp="everyone"/>
      <w:r w:rsidR="00A70F94">
        <w:rPr>
          <w:rFonts w:ascii="Times New Roman" w:hAnsi="Times New Roman" w:hint="eastAsia"/>
          <w:b/>
          <w:sz w:val="28"/>
          <w:szCs w:val="28"/>
          <w:u w:val="single"/>
        </w:rPr>
        <w:t>六</w:t>
      </w:r>
      <w:permEnd w:id="888226180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1276594936" w:edGrp="everyone"/>
      <w:r w:rsidR="00A70F94">
        <w:rPr>
          <w:rFonts w:ascii="Times New Roman" w:hAnsi="Times New Roman" w:hint="eastAsia"/>
          <w:b/>
          <w:sz w:val="28"/>
          <w:szCs w:val="28"/>
          <w:u w:val="single"/>
        </w:rPr>
        <w:t>应用层协议服务配置</w:t>
      </w:r>
      <w:permEnd w:id="1276594936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4019DBE7" w14:textId="58386D94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1623605711" w:edGrp="everyone"/>
      <w:r w:rsidR="007D5215">
        <w:rPr>
          <w:rFonts w:ascii="Times New Roman" w:hAnsi="Times New Roman" w:hint="eastAsia"/>
          <w:b/>
          <w:sz w:val="28"/>
          <w:szCs w:val="28"/>
          <w:u w:val="single"/>
        </w:rPr>
        <w:t>3</w:t>
      </w:r>
      <w:permEnd w:id="1623605711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B160782" w14:textId="72F0C439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326803206" w:edGrp="everyone"/>
      <w:r w:rsidR="007D5215">
        <w:rPr>
          <w:rFonts w:ascii="Times New Roman" w:hAnsi="Times New Roman" w:hint="eastAsia"/>
          <w:b/>
          <w:sz w:val="28"/>
          <w:szCs w:val="28"/>
          <w:u w:val="single"/>
        </w:rPr>
        <w:t>王冠霖</w:t>
      </w:r>
      <w:permEnd w:id="1326803206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72AD0DB" w14:textId="20F9BB49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715005624" w:edGrp="everyone"/>
      <w:r w:rsidR="007D5215">
        <w:rPr>
          <w:rFonts w:ascii="Times New Roman" w:hAnsi="Times New Roman" w:hint="eastAsia"/>
          <w:b/>
          <w:sz w:val="28"/>
          <w:szCs w:val="28"/>
          <w:u w:val="single"/>
        </w:rPr>
        <w:t>22920192204282</w:t>
      </w:r>
      <w:permEnd w:id="715005624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09B381A" w14:textId="7150054F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534721446" w:edGrp="everyone"/>
      <w:r w:rsidR="007D5215">
        <w:rPr>
          <w:rFonts w:ascii="Times New Roman" w:hAnsi="Times New Roman" w:hint="eastAsia"/>
          <w:b/>
          <w:sz w:val="28"/>
          <w:szCs w:val="28"/>
          <w:u w:val="single"/>
        </w:rPr>
        <w:t>5</w:t>
      </w:r>
      <w:permEnd w:id="534721446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641110219" w:edGrp="everyone"/>
      <w:r w:rsidR="007D5215">
        <w:rPr>
          <w:rFonts w:ascii="Times New Roman" w:hAnsi="Times New Roman" w:hint="eastAsia"/>
          <w:b/>
          <w:sz w:val="28"/>
          <w:szCs w:val="28"/>
          <w:u w:val="single"/>
        </w:rPr>
        <w:t>14</w:t>
      </w:r>
      <w:permEnd w:id="1641110219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DC40F6A" w14:textId="5C16D3A1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674470025" w:edGrp="everyone"/>
      <w:r w:rsidR="007D5215">
        <w:rPr>
          <w:rFonts w:hint="eastAsia"/>
          <w:b/>
          <w:sz w:val="28"/>
          <w:szCs w:val="28"/>
        </w:rPr>
        <w:t>5</w:t>
      </w:r>
      <w:permEnd w:id="1674470025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666965063" w:edGrp="everyone"/>
      <w:r w:rsidR="007D5215">
        <w:rPr>
          <w:rFonts w:hint="eastAsia"/>
          <w:b/>
          <w:sz w:val="28"/>
          <w:szCs w:val="28"/>
        </w:rPr>
        <w:t>14</w:t>
      </w:r>
      <w:permEnd w:id="666965063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65904AC5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B914BBE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4013B29B" w14:textId="77777777" w:rsidR="00361252" w:rsidRPr="00650E28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 w:rsidRPr="00650E28">
        <w:rPr>
          <w:rFonts w:hint="eastAsia"/>
          <w:sz w:val="28"/>
          <w:szCs w:val="32"/>
        </w:rPr>
        <w:t>本文件为</w:t>
      </w:r>
      <w:r w:rsidRPr="00650E28">
        <w:rPr>
          <w:rFonts w:hint="eastAsia"/>
          <w:sz w:val="28"/>
          <w:szCs w:val="32"/>
        </w:rPr>
        <w:t>Word</w:t>
      </w:r>
      <w:r w:rsidRPr="00650E28">
        <w:rPr>
          <w:rFonts w:hint="eastAsia"/>
          <w:sz w:val="28"/>
          <w:szCs w:val="32"/>
        </w:rPr>
        <w:t>模板文件，建议使用</w:t>
      </w:r>
      <w:r w:rsidRPr="00650E28">
        <w:rPr>
          <w:rFonts w:hint="eastAsia"/>
          <w:sz w:val="28"/>
          <w:szCs w:val="32"/>
        </w:rPr>
        <w:t>Microsoft</w:t>
      </w:r>
      <w:r w:rsidRPr="00650E28">
        <w:rPr>
          <w:sz w:val="28"/>
          <w:szCs w:val="32"/>
        </w:rPr>
        <w:t xml:space="preserve"> </w:t>
      </w:r>
      <w:r w:rsidRPr="00650E28">
        <w:rPr>
          <w:rFonts w:hint="eastAsia"/>
          <w:sz w:val="28"/>
          <w:szCs w:val="32"/>
        </w:rPr>
        <w:t>Word</w:t>
      </w:r>
      <w:r w:rsidRPr="00650E28">
        <w:rPr>
          <w:sz w:val="28"/>
          <w:szCs w:val="32"/>
        </w:rPr>
        <w:t xml:space="preserve"> 2019</w:t>
      </w:r>
      <w:r w:rsidRPr="00650E28">
        <w:rPr>
          <w:rFonts w:hint="eastAsia"/>
          <w:sz w:val="28"/>
          <w:szCs w:val="32"/>
        </w:rPr>
        <w:t>打开，在可填写的区域中</w:t>
      </w:r>
      <w:r>
        <w:rPr>
          <w:rFonts w:hint="eastAsia"/>
          <w:sz w:val="28"/>
          <w:szCs w:val="32"/>
        </w:rPr>
        <w:t>如实填写；</w:t>
      </w:r>
    </w:p>
    <w:p w14:paraId="4EB7C471" w14:textId="77777777" w:rsidR="00361252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 w:rsidRPr="00650E28">
        <w:rPr>
          <w:rFonts w:hint="eastAsia"/>
          <w:sz w:val="28"/>
          <w:szCs w:val="32"/>
        </w:rPr>
        <w:t>填表时，勿破坏排版，勿修改字体字号</w:t>
      </w:r>
      <w:r>
        <w:rPr>
          <w:rFonts w:hint="eastAsia"/>
          <w:sz w:val="28"/>
          <w:szCs w:val="32"/>
        </w:rPr>
        <w:t>，打印成</w:t>
      </w:r>
      <w:r>
        <w:rPr>
          <w:rFonts w:hint="eastAsia"/>
          <w:sz w:val="28"/>
          <w:szCs w:val="32"/>
        </w:rPr>
        <w:t>PDF</w:t>
      </w:r>
      <w:r>
        <w:rPr>
          <w:rFonts w:hint="eastAsia"/>
          <w:sz w:val="28"/>
          <w:szCs w:val="32"/>
        </w:rPr>
        <w:t>文件提交；</w:t>
      </w:r>
    </w:p>
    <w:p w14:paraId="7AF7FE9C" w14:textId="77777777" w:rsidR="00361252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 w:rsidRPr="00650E28">
        <w:rPr>
          <w:rFonts w:hint="eastAsia"/>
          <w:sz w:val="28"/>
          <w:szCs w:val="32"/>
        </w:rPr>
        <w:t>文件总大小尽量控制在</w:t>
      </w:r>
      <w:r w:rsidRPr="00650E28">
        <w:rPr>
          <w:rFonts w:hint="eastAsia"/>
          <w:sz w:val="28"/>
          <w:szCs w:val="32"/>
        </w:rPr>
        <w:t>1MB</w:t>
      </w:r>
      <w:r w:rsidRPr="00650E28">
        <w:rPr>
          <w:rFonts w:hint="eastAsia"/>
          <w:sz w:val="28"/>
          <w:szCs w:val="32"/>
        </w:rPr>
        <w:t>以下，勿超过</w:t>
      </w:r>
      <w:r w:rsidRPr="00650E28">
        <w:rPr>
          <w:rFonts w:hint="eastAsia"/>
          <w:sz w:val="28"/>
          <w:szCs w:val="32"/>
        </w:rPr>
        <w:t>5MB</w:t>
      </w:r>
      <w:r>
        <w:rPr>
          <w:rFonts w:hint="eastAsia"/>
          <w:sz w:val="28"/>
          <w:szCs w:val="32"/>
        </w:rPr>
        <w:t>；</w:t>
      </w:r>
    </w:p>
    <w:p w14:paraId="16EFA587" w14:textId="77777777" w:rsidR="00361252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材料清单上传在代码托管平台上；</w:t>
      </w:r>
    </w:p>
    <w:p w14:paraId="02ADF374" w14:textId="77777777" w:rsidR="00361252" w:rsidRPr="00650E28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在学期末将报告按“</w:t>
      </w:r>
      <w:r>
        <w:rPr>
          <w:rFonts w:hint="eastAsia"/>
          <w:sz w:val="28"/>
          <w:szCs w:val="32"/>
        </w:rPr>
        <w:t>CNI-E1</w:t>
      </w:r>
      <w:r>
        <w:rPr>
          <w:sz w:val="28"/>
          <w:szCs w:val="32"/>
        </w:rPr>
        <w:t>-00020190000000-</w:t>
      </w:r>
      <w:r>
        <w:rPr>
          <w:rFonts w:hint="eastAsia"/>
          <w:sz w:val="28"/>
          <w:szCs w:val="32"/>
        </w:rPr>
        <w:t>张三”的命名后（其中</w:t>
      </w:r>
      <w:r>
        <w:rPr>
          <w:rFonts w:hint="eastAsia"/>
          <w:sz w:val="28"/>
          <w:szCs w:val="32"/>
        </w:rPr>
        <w:t>E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是</w:t>
      </w:r>
      <w:r>
        <w:rPr>
          <w:rFonts w:hint="eastAsia"/>
          <w:sz w:val="28"/>
          <w:szCs w:val="32"/>
        </w:rPr>
        <w:t>Experiment</w:t>
      </w:r>
      <w:r>
        <w:rPr>
          <w:sz w:val="28"/>
          <w:szCs w:val="32"/>
        </w:rPr>
        <w:t xml:space="preserve"> 1</w:t>
      </w:r>
      <w:r>
        <w:rPr>
          <w:rFonts w:hint="eastAsia"/>
          <w:sz w:val="28"/>
          <w:szCs w:val="32"/>
        </w:rPr>
        <w:t>的缩写），压缩为</w:t>
      </w:r>
      <w:r>
        <w:rPr>
          <w:rFonts w:hint="eastAsia"/>
          <w:sz w:val="28"/>
          <w:szCs w:val="32"/>
        </w:rPr>
        <w:t>zip</w:t>
      </w:r>
      <w:r>
        <w:rPr>
          <w:rFonts w:hint="eastAsia"/>
          <w:sz w:val="28"/>
          <w:szCs w:val="32"/>
        </w:rPr>
        <w:t>文件，作为附件，以“计算机网络</w:t>
      </w:r>
      <w:r>
        <w:rPr>
          <w:rFonts w:hint="eastAsia"/>
          <w:sz w:val="28"/>
          <w:szCs w:val="32"/>
        </w:rPr>
        <w:t>-</w:t>
      </w:r>
      <w:r>
        <w:rPr>
          <w:rFonts w:hint="eastAsia"/>
          <w:sz w:val="28"/>
          <w:szCs w:val="32"/>
        </w:rPr>
        <w:t>实验报告</w:t>
      </w:r>
      <w:r>
        <w:rPr>
          <w:sz w:val="28"/>
          <w:szCs w:val="32"/>
        </w:rPr>
        <w:t>-00020190000000-</w:t>
      </w:r>
      <w:r>
        <w:rPr>
          <w:rFonts w:hint="eastAsia"/>
          <w:sz w:val="28"/>
          <w:szCs w:val="32"/>
        </w:rPr>
        <w:t>张三”发送至</w:t>
      </w:r>
      <w:r>
        <w:rPr>
          <w:rFonts w:hint="eastAsia"/>
          <w:sz w:val="28"/>
          <w:szCs w:val="32"/>
        </w:rPr>
        <w:t>cni</w:t>
      </w:r>
      <w:r>
        <w:rPr>
          <w:sz w:val="28"/>
          <w:szCs w:val="32"/>
        </w:rPr>
        <w:t>21@qq.com</w:t>
      </w:r>
      <w:r w:rsidRPr="00650E28">
        <w:rPr>
          <w:rFonts w:hint="eastAsia"/>
          <w:sz w:val="28"/>
          <w:szCs w:val="32"/>
        </w:rPr>
        <w:t>。</w:t>
      </w:r>
    </w:p>
    <w:p w14:paraId="66616096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0C34438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37E873AD" w14:textId="427E892E" w:rsidR="00A70F94" w:rsidRPr="00D328C3" w:rsidRDefault="00A70F94" w:rsidP="00361252">
      <w:pPr>
        <w:pStyle w:val="a0"/>
        <w:spacing w:before="120" w:after="120"/>
        <w:ind w:firstLine="480"/>
      </w:pPr>
      <w:permStart w:id="1959610452" w:edGrp="everyone"/>
      <w:r w:rsidRPr="00A70F94">
        <w:rPr>
          <w:rFonts w:hint="eastAsia"/>
        </w:rPr>
        <w:t>进一步了解应用层各协议的运作方式和配置、测试方法。</w:t>
      </w:r>
    </w:p>
    <w:permEnd w:id="1959610452"/>
    <w:p w14:paraId="56E88DBB" w14:textId="77777777" w:rsidR="00361252" w:rsidRDefault="00361252" w:rsidP="00361252">
      <w:pPr>
        <w:pStyle w:val="1"/>
        <w:spacing w:before="240" w:after="240"/>
      </w:pPr>
      <w:r>
        <w:t>实验环境</w:t>
      </w:r>
    </w:p>
    <w:p w14:paraId="329210AE" w14:textId="3922232B" w:rsidR="00361252" w:rsidRDefault="00A70F94" w:rsidP="00361252">
      <w:pPr>
        <w:pStyle w:val="a0"/>
        <w:spacing w:before="120" w:after="120"/>
        <w:ind w:firstLine="480"/>
      </w:pPr>
      <w:permStart w:id="1849952011" w:edGrp="everyone"/>
      <w:r>
        <w:t>VMWare</w:t>
      </w:r>
      <w:r>
        <w:rPr>
          <w:rFonts w:hint="eastAsia"/>
        </w:rPr>
        <w:t>虚拟机中</w:t>
      </w:r>
      <w:r>
        <w:t xml:space="preserve"> Windows Server 2019</w:t>
      </w:r>
    </w:p>
    <w:permEnd w:id="1849952011"/>
    <w:p w14:paraId="2896C392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14:paraId="706EFAD3" w14:textId="77777777" w:rsidR="00A70F94" w:rsidRPr="00A70F94" w:rsidRDefault="00A70F94" w:rsidP="00A70F94">
      <w:pPr>
        <w:pStyle w:val="a0"/>
        <w:spacing w:before="120" w:after="120"/>
        <w:ind w:firstLine="480"/>
      </w:pPr>
      <w:permStart w:id="1032586124" w:edGrp="everyone"/>
      <w:r w:rsidRPr="00A70F94">
        <w:rPr>
          <w:rFonts w:hint="eastAsia"/>
        </w:rPr>
        <w:t>配置</w:t>
      </w:r>
      <w:r w:rsidRPr="00A70F94">
        <w:rPr>
          <w:rFonts w:hint="eastAsia"/>
        </w:rPr>
        <w:t>DNS</w:t>
      </w:r>
    </w:p>
    <w:p w14:paraId="6C996670" w14:textId="77777777" w:rsidR="00A70F94" w:rsidRPr="00A70F94" w:rsidRDefault="00A70F94" w:rsidP="00A70F94">
      <w:r w:rsidRPr="00A70F94">
        <w:rPr>
          <w:rFonts w:hint="eastAsia"/>
        </w:rPr>
        <w:t>设置</w:t>
      </w:r>
      <w:r w:rsidRPr="00A70F94">
        <w:rPr>
          <w:rFonts w:hint="eastAsia"/>
        </w:rPr>
        <w:t>Server1</w:t>
      </w:r>
      <w:r w:rsidRPr="00A70F94">
        <w:t xml:space="preserve"> </w:t>
      </w:r>
      <w:r w:rsidRPr="00A70F94">
        <w:rPr>
          <w:rFonts w:hint="eastAsia"/>
        </w:rPr>
        <w:t>IP</w:t>
      </w:r>
      <w:r w:rsidRPr="00A70F94">
        <w:rPr>
          <w:rFonts w:hint="eastAsia"/>
        </w:rPr>
        <w:t>地址</w:t>
      </w:r>
    </w:p>
    <w:p w14:paraId="53FBC535" w14:textId="77777777" w:rsidR="00A70F94" w:rsidRPr="00A70F94" w:rsidRDefault="00A70F94" w:rsidP="00A70F94">
      <w:r w:rsidRPr="00A70F94">
        <w:rPr>
          <w:noProof/>
        </w:rPr>
        <w:drawing>
          <wp:inline distT="0" distB="0" distL="0" distR="0" wp14:anchorId="452D26F8" wp14:editId="703CC006">
            <wp:extent cx="3257550" cy="34952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0466" cy="34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5918" w14:textId="77777777" w:rsidR="00A70F94" w:rsidRPr="00A70F94" w:rsidRDefault="00A70F94" w:rsidP="00A70F94">
      <w:r w:rsidRPr="00A70F94">
        <w:rPr>
          <w:rFonts w:hint="eastAsia"/>
        </w:rPr>
        <w:t>安装</w:t>
      </w:r>
      <w:r w:rsidRPr="00A70F94">
        <w:rPr>
          <w:rFonts w:hint="eastAsia"/>
        </w:rPr>
        <w:t>DNS</w:t>
      </w:r>
      <w:r w:rsidRPr="00A70F94">
        <w:rPr>
          <w:rFonts w:hint="eastAsia"/>
        </w:rPr>
        <w:t>服务</w:t>
      </w:r>
    </w:p>
    <w:p w14:paraId="536BDB90" w14:textId="77777777" w:rsidR="00A70F94" w:rsidRPr="00A70F94" w:rsidRDefault="00A70F94" w:rsidP="00A70F94">
      <w:r w:rsidRPr="00A70F94">
        <w:rPr>
          <w:noProof/>
        </w:rPr>
        <w:lastRenderedPageBreak/>
        <w:drawing>
          <wp:inline distT="0" distB="0" distL="0" distR="0" wp14:anchorId="659F8E67" wp14:editId="3526F8BC">
            <wp:extent cx="3930650" cy="421742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154" cy="42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083D" w14:textId="77777777" w:rsidR="00A70F94" w:rsidRPr="00A70F94" w:rsidRDefault="00A70F94" w:rsidP="00A70F94">
      <w:r w:rsidRPr="00A70F94">
        <w:rPr>
          <w:rFonts w:hint="eastAsia"/>
        </w:rPr>
        <w:t>新建正向查找区域</w:t>
      </w:r>
    </w:p>
    <w:p w14:paraId="19EFFFB4" w14:textId="77777777" w:rsidR="00A70F94" w:rsidRPr="00A70F94" w:rsidRDefault="00A70F94" w:rsidP="00A70F94">
      <w:r w:rsidRPr="00A70F94">
        <w:rPr>
          <w:noProof/>
        </w:rPr>
        <w:lastRenderedPageBreak/>
        <w:drawing>
          <wp:inline distT="0" distB="0" distL="0" distR="0" wp14:anchorId="33210CAE" wp14:editId="15F03486">
            <wp:extent cx="3759200" cy="4033469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1812" cy="403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5377" w14:textId="77777777" w:rsidR="00A70F94" w:rsidRPr="00A70F94" w:rsidRDefault="00A70F94" w:rsidP="00A70F94">
      <w:r w:rsidRPr="00A70F94">
        <w:rPr>
          <w:rFonts w:hint="eastAsia"/>
        </w:rPr>
        <w:t>新建别名</w:t>
      </w:r>
      <w:r w:rsidRPr="00A70F94">
        <w:rPr>
          <w:rFonts w:hint="eastAsia"/>
        </w:rPr>
        <w:t>//</w:t>
      </w:r>
      <w:r w:rsidRPr="00A70F94">
        <w:rPr>
          <w:rFonts w:hint="eastAsia"/>
        </w:rPr>
        <w:t>注</w:t>
      </w:r>
      <w:r w:rsidRPr="00A70F94">
        <w:t xml:space="preserve">: </w:t>
      </w:r>
      <w:r w:rsidRPr="00A70F94">
        <w:rPr>
          <w:rFonts w:hint="eastAsia"/>
        </w:rPr>
        <w:t>Fully-Qualified Domain Name(</w:t>
      </w:r>
      <w:r w:rsidRPr="00A70F94">
        <w:rPr>
          <w:rFonts w:hint="eastAsia"/>
        </w:rPr>
        <w:t>完全合格域名</w:t>
      </w:r>
      <w:r w:rsidRPr="00A70F94">
        <w:t>）</w:t>
      </w:r>
      <w:r w:rsidRPr="00A70F94">
        <w:rPr>
          <w:rFonts w:hint="eastAsia"/>
        </w:rPr>
        <w:t>:</w:t>
      </w:r>
      <w:r w:rsidRPr="00A70F94">
        <w:t xml:space="preserve"> </w:t>
      </w:r>
      <w:r w:rsidRPr="00A70F94">
        <w:rPr>
          <w:rFonts w:hint="eastAsia"/>
        </w:rPr>
        <w:t>完全合格域名是带有主机名的服务器名</w:t>
      </w:r>
      <w:r w:rsidRPr="00A70F94">
        <w:rPr>
          <w:rFonts w:hint="eastAsia"/>
        </w:rPr>
        <w:t>,</w:t>
      </w:r>
      <w:r w:rsidRPr="00A70F94">
        <w:t xml:space="preserve"> </w:t>
      </w:r>
      <w:r w:rsidRPr="00A70F94">
        <w:rPr>
          <w:rFonts w:hint="eastAsia"/>
        </w:rPr>
        <w:t>后面还要接上完整的域名</w:t>
      </w:r>
      <w:r w:rsidRPr="00A70F94">
        <w:rPr>
          <w:rFonts w:hint="eastAsia"/>
        </w:rPr>
        <w:t>.</w:t>
      </w:r>
    </w:p>
    <w:p w14:paraId="2A5BC31D" w14:textId="77777777" w:rsidR="00A70F94" w:rsidRPr="00A70F94" w:rsidRDefault="00A70F94" w:rsidP="00A70F94">
      <w:r w:rsidRPr="00A70F94">
        <w:rPr>
          <w:noProof/>
        </w:rPr>
        <w:drawing>
          <wp:inline distT="0" distB="0" distL="0" distR="0" wp14:anchorId="3B1BACD5" wp14:editId="2FC22B0A">
            <wp:extent cx="3260934" cy="34988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3115" cy="35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02EF" w14:textId="77777777" w:rsidR="00A70F94" w:rsidRPr="00A70F94" w:rsidRDefault="00A70F94" w:rsidP="00A70F94">
      <w:r w:rsidRPr="00A70F94">
        <w:t>P</w:t>
      </w:r>
      <w:r w:rsidRPr="00A70F94">
        <w:rPr>
          <w:rFonts w:hint="eastAsia"/>
        </w:rPr>
        <w:t>ing</w:t>
      </w:r>
      <w:r w:rsidRPr="00A70F94">
        <w:t xml:space="preserve"> </w:t>
      </w:r>
      <w:r w:rsidRPr="00A70F94">
        <w:rPr>
          <w:rFonts w:hint="eastAsia"/>
        </w:rPr>
        <w:t>测试连通</w:t>
      </w:r>
      <w:r w:rsidRPr="00A70F94">
        <w:rPr>
          <w:rFonts w:hint="eastAsia"/>
        </w:rPr>
        <w:t>//</w:t>
      </w:r>
      <w:r w:rsidRPr="00A70F94">
        <w:rPr>
          <w:rFonts w:hint="eastAsia"/>
        </w:rPr>
        <w:t>注</w:t>
      </w:r>
      <w:r w:rsidRPr="00A70F94">
        <w:rPr>
          <w:rFonts w:hint="eastAsia"/>
        </w:rPr>
        <w:t>:</w:t>
      </w:r>
      <w:r w:rsidRPr="00A70F94">
        <w:t xml:space="preserve"> </w:t>
      </w:r>
      <w:r w:rsidRPr="00A70F94">
        <w:rPr>
          <w:rFonts w:hint="eastAsia"/>
        </w:rPr>
        <w:t>目标主机的完全合格的域名（</w:t>
      </w:r>
      <w:r w:rsidRPr="00A70F94">
        <w:rPr>
          <w:rFonts w:hint="eastAsia"/>
        </w:rPr>
        <w:t>FQDN</w:t>
      </w:r>
      <w:r w:rsidRPr="00A70F94">
        <w:rPr>
          <w:rFonts w:hint="eastAsia"/>
        </w:rPr>
        <w:t>）要与主机名一致</w:t>
      </w:r>
      <w:r w:rsidRPr="00A70F94">
        <w:rPr>
          <w:rFonts w:hint="eastAsia"/>
        </w:rPr>
        <w:t xml:space="preserve"> </w:t>
      </w:r>
      <w:r w:rsidRPr="00A70F94">
        <w:rPr>
          <w:rFonts w:hint="eastAsia"/>
        </w:rPr>
        <w:t>例如我见了主机名</w:t>
      </w:r>
      <w:r w:rsidRPr="00A70F94">
        <w:rPr>
          <w:rFonts w:hint="eastAsia"/>
        </w:rPr>
        <w:lastRenderedPageBreak/>
        <w:t>wu.chen.com CNAME</w:t>
      </w:r>
      <w:r w:rsidRPr="00A70F94">
        <w:rPr>
          <w:rFonts w:hint="eastAsia"/>
        </w:rPr>
        <w:t>为</w:t>
      </w:r>
      <w:r w:rsidRPr="00A70F94">
        <w:rPr>
          <w:rFonts w:hint="eastAsia"/>
        </w:rPr>
        <w:t>wg.chen.com   FQDN</w:t>
      </w:r>
      <w:r w:rsidRPr="00A70F94">
        <w:rPr>
          <w:rFonts w:hint="eastAsia"/>
        </w:rPr>
        <w:t>为</w:t>
      </w:r>
      <w:r w:rsidRPr="00A70F94">
        <w:rPr>
          <w:rFonts w:hint="eastAsia"/>
        </w:rPr>
        <w:t>wu.chen.com</w:t>
      </w:r>
    </w:p>
    <w:p w14:paraId="7AD244AA" w14:textId="77777777" w:rsidR="00A70F94" w:rsidRPr="00A70F94" w:rsidRDefault="00A70F94" w:rsidP="00A70F94">
      <w:r w:rsidRPr="00A70F94">
        <w:rPr>
          <w:noProof/>
        </w:rPr>
        <w:drawing>
          <wp:inline distT="0" distB="0" distL="0" distR="0" wp14:anchorId="46F9F94C" wp14:editId="7EDDAA34">
            <wp:extent cx="4070350" cy="3008903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3685" cy="301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36A6" w14:textId="77777777" w:rsidR="00A70F94" w:rsidRPr="00A70F94" w:rsidRDefault="00A70F94" w:rsidP="00A70F94">
      <w:r w:rsidRPr="00A70F94">
        <w:rPr>
          <w:rFonts w:hint="eastAsia"/>
        </w:rPr>
        <w:t>DNS</w:t>
      </w:r>
      <w:r w:rsidRPr="00A70F94">
        <w:rPr>
          <w:rFonts w:hint="eastAsia"/>
        </w:rPr>
        <w:t>正向查找与反向查找</w:t>
      </w:r>
      <w:r w:rsidRPr="00A70F94">
        <w:rPr>
          <w:rFonts w:hint="eastAsia"/>
        </w:rPr>
        <w:t xml:space="preserve"> </w:t>
      </w:r>
      <w:r w:rsidRPr="00A70F94">
        <w:rPr>
          <w:rFonts w:hint="eastAsia"/>
        </w:rPr>
        <w:t>参考链接</w:t>
      </w:r>
    </w:p>
    <w:p w14:paraId="16BA791D" w14:textId="77777777" w:rsidR="00A70F94" w:rsidRPr="00A70F94" w:rsidRDefault="00A70F94" w:rsidP="00A70F94">
      <w:r w:rsidRPr="00A70F94">
        <w:rPr>
          <w:rFonts w:hint="eastAsia"/>
        </w:rPr>
        <w:t xml:space="preserve"> </w:t>
      </w:r>
      <w:hyperlink r:id="rId14" w:history="1">
        <w:r w:rsidRPr="00A70F94">
          <w:rPr>
            <w:rStyle w:val="ad"/>
          </w:rPr>
          <w:t>http://www.cnblogs.com/jfzhu/p/3996323.html</w:t>
        </w:r>
      </w:hyperlink>
    </w:p>
    <w:p w14:paraId="0AC51C4A" w14:textId="77777777" w:rsidR="00A70F94" w:rsidRPr="00A70F94" w:rsidRDefault="00A70F94" w:rsidP="00A70F94">
      <w:r w:rsidRPr="00A70F94">
        <w:rPr>
          <w:rFonts w:hint="eastAsia"/>
        </w:rPr>
        <w:t>(</w:t>
      </w:r>
      <w:r w:rsidRPr="00A70F94">
        <w:t>2)</w:t>
      </w:r>
      <w:r w:rsidRPr="00A70F94">
        <w:rPr>
          <w:rFonts w:hint="eastAsia"/>
        </w:rPr>
        <w:t>安装</w:t>
      </w:r>
      <w:r w:rsidRPr="00A70F94">
        <w:rPr>
          <w:rFonts w:hint="eastAsia"/>
        </w:rPr>
        <w:t>Web</w:t>
      </w:r>
      <w:r w:rsidRPr="00A70F94">
        <w:rPr>
          <w:rFonts w:hint="eastAsia"/>
        </w:rPr>
        <w:t>服务</w:t>
      </w:r>
    </w:p>
    <w:p w14:paraId="46DAF2B0" w14:textId="77777777" w:rsidR="00A70F94" w:rsidRPr="00A70F94" w:rsidRDefault="00A70F94" w:rsidP="00A70F94">
      <w:r w:rsidRPr="00A70F94">
        <w:rPr>
          <w:noProof/>
        </w:rPr>
        <w:lastRenderedPageBreak/>
        <w:drawing>
          <wp:inline distT="0" distB="0" distL="0" distR="0" wp14:anchorId="18D785AE" wp14:editId="1F301032">
            <wp:extent cx="4268606" cy="45656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457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1F6E" w14:textId="77777777" w:rsidR="00A70F94" w:rsidRPr="00A70F94" w:rsidRDefault="00A70F94" w:rsidP="00A70F94">
      <w:r w:rsidRPr="00A70F94">
        <w:t>浏览器中打开</w:t>
      </w:r>
      <w:r w:rsidRPr="00A70F94">
        <w:t>http://localhost,</w:t>
      </w:r>
      <w:r w:rsidRPr="00A70F94">
        <w:t>可访问默认的</w:t>
      </w:r>
      <w:r w:rsidRPr="00A70F94">
        <w:t>web</w:t>
      </w:r>
      <w:r w:rsidRPr="00A70F94">
        <w:t>页面</w:t>
      </w:r>
    </w:p>
    <w:p w14:paraId="1ECBA278" w14:textId="77777777" w:rsidR="00A70F94" w:rsidRPr="00A70F94" w:rsidRDefault="00A70F94" w:rsidP="00A70F94">
      <w:r w:rsidRPr="00A70F94">
        <w:rPr>
          <w:noProof/>
        </w:rPr>
        <w:lastRenderedPageBreak/>
        <w:drawing>
          <wp:inline distT="0" distB="0" distL="0" distR="0" wp14:anchorId="11EA198C" wp14:editId="5CE2B8FE">
            <wp:extent cx="4999892" cy="3540737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599" cy="35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9177" w14:textId="77777777" w:rsidR="00A70F94" w:rsidRPr="00A70F94" w:rsidRDefault="00A70F94" w:rsidP="00A70F94">
      <w:r w:rsidRPr="00A70F94">
        <w:rPr>
          <w:rFonts w:hint="eastAsia"/>
        </w:rPr>
        <w:t>通过不同的方式来浏览网页</w:t>
      </w:r>
    </w:p>
    <w:p w14:paraId="66ED3AB9" w14:textId="77777777" w:rsidR="00A70F94" w:rsidRPr="00A70F94" w:rsidRDefault="00A70F94" w:rsidP="00A70F94">
      <w:r w:rsidRPr="00A70F94">
        <w:rPr>
          <w:noProof/>
        </w:rPr>
        <w:drawing>
          <wp:inline distT="0" distB="0" distL="0" distR="0" wp14:anchorId="00DFDDC4" wp14:editId="274B547D">
            <wp:extent cx="5761892" cy="405469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4418" cy="405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C9C3" w14:textId="77777777" w:rsidR="00A70F94" w:rsidRPr="00A70F94" w:rsidRDefault="00A70F94" w:rsidP="00A70F94">
      <w:r w:rsidRPr="00A70F94">
        <w:rPr>
          <w:rFonts w:hint="eastAsia"/>
        </w:rPr>
        <w:t>设定</w:t>
      </w:r>
      <w:r w:rsidRPr="00A70F94">
        <w:rPr>
          <w:rFonts w:hint="eastAsia"/>
        </w:rPr>
        <w:t>DefaultWebSite</w:t>
      </w:r>
      <w:r w:rsidRPr="00A70F94">
        <w:rPr>
          <w:rFonts w:hint="eastAsia"/>
        </w:rPr>
        <w:t>的主机名、端口以及</w:t>
      </w:r>
      <w:r w:rsidRPr="00A70F94">
        <w:rPr>
          <w:rFonts w:hint="eastAsia"/>
        </w:rPr>
        <w:t>IP</w:t>
      </w:r>
      <w:r w:rsidRPr="00A70F94">
        <w:rPr>
          <w:rFonts w:hint="eastAsia"/>
        </w:rPr>
        <w:t>地址</w:t>
      </w:r>
      <w:r w:rsidRPr="00A70F94">
        <w:rPr>
          <w:rFonts w:hint="eastAsia"/>
        </w:rPr>
        <w:t>:</w:t>
      </w:r>
    </w:p>
    <w:p w14:paraId="3E330FA9" w14:textId="77777777" w:rsidR="00A70F94" w:rsidRPr="00A70F94" w:rsidRDefault="00A70F94" w:rsidP="00A70F94">
      <w:r w:rsidRPr="00A70F94">
        <w:rPr>
          <w:noProof/>
        </w:rPr>
        <w:lastRenderedPageBreak/>
        <w:drawing>
          <wp:inline distT="0" distB="0" distL="0" distR="0" wp14:anchorId="0FF5004D" wp14:editId="4519547D">
            <wp:extent cx="5415971" cy="43942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7542" cy="43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ADB8" w14:textId="77777777" w:rsidR="00A70F94" w:rsidRPr="00A70F94" w:rsidRDefault="00A70F94" w:rsidP="00A70F94">
      <w:r w:rsidRPr="00A70F94">
        <w:rPr>
          <w:rFonts w:hint="eastAsia"/>
        </w:rPr>
        <w:t>建立自己的网站并打开</w:t>
      </w:r>
    </w:p>
    <w:p w14:paraId="5DD15830" w14:textId="77777777" w:rsidR="00A70F94" w:rsidRPr="00A70F94" w:rsidRDefault="00A70F94" w:rsidP="00A70F94">
      <w:r w:rsidRPr="00A70F94">
        <w:rPr>
          <w:noProof/>
        </w:rPr>
        <w:lastRenderedPageBreak/>
        <w:drawing>
          <wp:inline distT="0" distB="0" distL="0" distR="0" wp14:anchorId="77CB1EAE" wp14:editId="4664E482">
            <wp:extent cx="5274310" cy="375348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128" cy="37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1C4D" w14:textId="77777777" w:rsidR="00A70F94" w:rsidRPr="00A70F94" w:rsidRDefault="00A70F94" w:rsidP="00A70F94">
      <w:r w:rsidRPr="00A70F94">
        <w:rPr>
          <w:rFonts w:hint="eastAsia"/>
        </w:rPr>
        <w:t>默认端口号为</w:t>
      </w:r>
      <w:r w:rsidRPr="00A70F94">
        <w:rPr>
          <w:rFonts w:hint="eastAsia"/>
        </w:rPr>
        <w:t>80</w:t>
      </w:r>
    </w:p>
    <w:p w14:paraId="4E17A145" w14:textId="77777777" w:rsidR="00A70F94" w:rsidRPr="00A70F94" w:rsidRDefault="00A70F94" w:rsidP="00A70F94">
      <w:r w:rsidRPr="00A70F94">
        <w:rPr>
          <w:noProof/>
        </w:rPr>
        <w:drawing>
          <wp:inline distT="0" distB="0" distL="0" distR="0" wp14:anchorId="279F2D43" wp14:editId="20983B9C">
            <wp:extent cx="5274310" cy="2877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B219" w14:textId="77777777" w:rsidR="00A70F94" w:rsidRPr="00A70F94" w:rsidRDefault="00A70F94" w:rsidP="00A70F94"/>
    <w:p w14:paraId="45C767B6" w14:textId="77777777" w:rsidR="00A70F94" w:rsidRPr="00A70F94" w:rsidRDefault="00A70F94" w:rsidP="00A70F94">
      <w:r w:rsidRPr="00A70F94">
        <w:rPr>
          <w:rFonts w:hint="eastAsia"/>
        </w:rPr>
        <w:t>设置限制</w:t>
      </w:r>
    </w:p>
    <w:p w14:paraId="0DE28A0F" w14:textId="77777777" w:rsidR="00A70F94" w:rsidRPr="00A70F94" w:rsidRDefault="00A70F94" w:rsidP="00A70F94">
      <w:r w:rsidRPr="00A70F94">
        <w:rPr>
          <w:noProof/>
        </w:rPr>
        <w:lastRenderedPageBreak/>
        <w:drawing>
          <wp:inline distT="0" distB="0" distL="0" distR="0" wp14:anchorId="0B33821A" wp14:editId="5212DC49">
            <wp:extent cx="5274310" cy="3763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2C3A" w14:textId="77777777" w:rsidR="00A70F94" w:rsidRPr="00A70F94" w:rsidRDefault="00A70F94" w:rsidP="00A70F94">
      <w:r w:rsidRPr="00A70F94">
        <w:rPr>
          <w:rFonts w:hint="eastAsia"/>
        </w:rPr>
        <w:t>匿名身份验证</w:t>
      </w:r>
    </w:p>
    <w:p w14:paraId="47C8918D" w14:textId="77777777" w:rsidR="00A70F94" w:rsidRPr="00A70F94" w:rsidRDefault="00A70F94" w:rsidP="00A70F94">
      <w:r w:rsidRPr="00A70F94">
        <w:rPr>
          <w:noProof/>
        </w:rPr>
        <w:drawing>
          <wp:inline distT="0" distB="0" distL="0" distR="0" wp14:anchorId="3899C93E" wp14:editId="7ECA1880">
            <wp:extent cx="5274310" cy="39801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97F3" w14:textId="77777777" w:rsidR="00A70F94" w:rsidRPr="00A70F94" w:rsidRDefault="00A70F94" w:rsidP="00A70F94">
      <w:r w:rsidRPr="00A70F94">
        <w:rPr>
          <w:rFonts w:hint="eastAsia"/>
        </w:rPr>
        <w:t>配置证书</w:t>
      </w:r>
      <w:r w:rsidRPr="00A70F94">
        <w:rPr>
          <w:rFonts w:hint="eastAsia"/>
        </w:rPr>
        <w:t>//</w:t>
      </w:r>
      <w:r w:rsidRPr="00A70F94">
        <w:t xml:space="preserve"> </w:t>
      </w:r>
      <w:r w:rsidRPr="00A70F94">
        <w:rPr>
          <w:rFonts w:hint="eastAsia"/>
        </w:rPr>
        <w:t>参考链接</w:t>
      </w:r>
      <w:r w:rsidRPr="00A70F94">
        <w:t xml:space="preserve"> </w:t>
      </w:r>
      <w:hyperlink r:id="rId23" w:history="1">
        <w:r w:rsidRPr="00A70F94">
          <w:rPr>
            <w:rStyle w:val="ad"/>
          </w:rPr>
          <w:t>zhiliao.h3c.com/Theme/details/136608</w:t>
        </w:r>
      </w:hyperlink>
    </w:p>
    <w:p w14:paraId="1DC63B4B" w14:textId="77777777" w:rsidR="00A70F94" w:rsidRPr="00A70F94" w:rsidRDefault="00A70F94" w:rsidP="00A70F94">
      <w:r w:rsidRPr="00A70F94">
        <w:rPr>
          <w:noProof/>
        </w:rPr>
        <w:lastRenderedPageBreak/>
        <w:drawing>
          <wp:inline distT="0" distB="0" distL="0" distR="0" wp14:anchorId="2A1AE38F" wp14:editId="789BFDE5">
            <wp:extent cx="4572000" cy="324267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4502" cy="32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6304" w14:textId="77777777" w:rsidR="00A70F94" w:rsidRPr="00A70F94" w:rsidRDefault="009D2F9F" w:rsidP="00A70F94">
      <w:hyperlink r:id="rId25" w:history="1">
        <w:r w:rsidR="00A70F94" w:rsidRPr="00A70F94">
          <w:rPr>
            <w:rStyle w:val="ad"/>
          </w:rPr>
          <w:t>https://www.cnblogs.com/zxtceq/p/7085729.html</w:t>
        </w:r>
      </w:hyperlink>
    </w:p>
    <w:p w14:paraId="402C8830" w14:textId="77777777" w:rsidR="00A70F94" w:rsidRPr="00A70F94" w:rsidRDefault="00A70F94" w:rsidP="00A70F94">
      <w:r w:rsidRPr="00A70F94">
        <w:rPr>
          <w:noProof/>
        </w:rPr>
        <w:drawing>
          <wp:inline distT="0" distB="0" distL="0" distR="0" wp14:anchorId="4E0814AA" wp14:editId="270D9E7E">
            <wp:extent cx="4788877" cy="453519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0862" cy="453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89DA" w14:textId="77777777" w:rsidR="0096737E" w:rsidRDefault="0096737E" w:rsidP="00A70F94"/>
    <w:p w14:paraId="6AB67CCB" w14:textId="79911506" w:rsidR="0096737E" w:rsidRDefault="0096737E" w:rsidP="00A70F94">
      <w:r w:rsidRPr="0096737E">
        <w:rPr>
          <w:rFonts w:hint="eastAsia"/>
        </w:rPr>
        <w:lastRenderedPageBreak/>
        <w:t>Web</w:t>
      </w:r>
      <w:r w:rsidRPr="0096737E">
        <w:rPr>
          <w:rFonts w:hint="eastAsia"/>
        </w:rPr>
        <w:t>站点申请证书</w:t>
      </w:r>
    </w:p>
    <w:p w14:paraId="07717D52" w14:textId="4E0D2E4F" w:rsidR="00A70F94" w:rsidRPr="00A70F94" w:rsidRDefault="00A70F94" w:rsidP="00A70F94">
      <w:r w:rsidRPr="00A70F94">
        <w:rPr>
          <w:noProof/>
        </w:rPr>
        <w:drawing>
          <wp:inline distT="0" distB="0" distL="0" distR="0" wp14:anchorId="50860E5B" wp14:editId="6726150A">
            <wp:extent cx="4660153" cy="3669323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2189" cy="36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6B23" w14:textId="5C880957" w:rsidR="00A70F94" w:rsidRPr="00A70F94" w:rsidRDefault="0096737E" w:rsidP="00A70F94">
      <w:r w:rsidRPr="0096737E">
        <w:rPr>
          <w:rFonts w:hint="eastAsia"/>
        </w:rPr>
        <w:t>颁发用户申请的证书</w:t>
      </w:r>
    </w:p>
    <w:p w14:paraId="59B563FF" w14:textId="77777777" w:rsidR="0096737E" w:rsidRDefault="00A70F94" w:rsidP="0096737E">
      <w:r w:rsidRPr="00A70F94">
        <w:rPr>
          <w:noProof/>
        </w:rPr>
        <w:drawing>
          <wp:inline distT="0" distB="0" distL="0" distR="0" wp14:anchorId="06688C3F" wp14:editId="73D9078E">
            <wp:extent cx="5274310" cy="3590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EF29" w14:textId="657BCEB2" w:rsidR="00A70F94" w:rsidRPr="00A70F94" w:rsidRDefault="00A70F94" w:rsidP="0096737E">
      <w:r w:rsidRPr="00A70F94">
        <w:rPr>
          <w:rFonts w:hint="eastAsia"/>
        </w:rPr>
        <w:t>相关连接：外网访问</w:t>
      </w:r>
      <w:r w:rsidRPr="00A70F94">
        <w:rPr>
          <w:rFonts w:hint="eastAsia"/>
        </w:rPr>
        <w:t xml:space="preserve"> </w:t>
      </w:r>
      <w:r w:rsidRPr="00A70F94">
        <w:rPr>
          <w:rFonts w:hint="eastAsia"/>
        </w:rPr>
        <w:t>虚拟机下的</w:t>
      </w:r>
      <w:r w:rsidRPr="00A70F94">
        <w:rPr>
          <w:rFonts w:hint="eastAsia"/>
        </w:rPr>
        <w:t>web</w:t>
      </w:r>
      <w:r w:rsidRPr="00A70F94">
        <w:rPr>
          <w:rFonts w:hint="eastAsia"/>
        </w:rPr>
        <w:t>服务器</w:t>
      </w:r>
      <w:r w:rsidRPr="00A70F94">
        <w:rPr>
          <w:rFonts w:hint="eastAsia"/>
        </w:rPr>
        <w:t xml:space="preserve"> </w:t>
      </w:r>
      <w:r w:rsidRPr="00A70F94">
        <w:rPr>
          <w:rFonts w:hint="eastAsia"/>
        </w:rPr>
        <w:t>设置主机端口与虚拟机</w:t>
      </w:r>
      <w:r w:rsidRPr="00A70F94">
        <w:rPr>
          <w:rFonts w:hint="eastAsia"/>
        </w:rPr>
        <w:t>ip</w:t>
      </w:r>
      <w:r w:rsidRPr="00A70F94">
        <w:rPr>
          <w:rFonts w:hint="eastAsia"/>
        </w:rPr>
        <w:t>和端口的映射</w:t>
      </w:r>
    </w:p>
    <w:p w14:paraId="05E5B81D" w14:textId="77777777" w:rsidR="00A70F94" w:rsidRPr="00A70F94" w:rsidRDefault="009D2F9F" w:rsidP="00A70F94">
      <w:pPr>
        <w:rPr>
          <w:rStyle w:val="ad"/>
        </w:rPr>
      </w:pPr>
      <w:hyperlink r:id="rId29" w:history="1">
        <w:r w:rsidR="00A70F94" w:rsidRPr="00A70F94">
          <w:rPr>
            <w:rStyle w:val="ad"/>
          </w:rPr>
          <w:t>https://blog.csdn.net/u012581409/article/details/49253181</w:t>
        </w:r>
      </w:hyperlink>
    </w:p>
    <w:p w14:paraId="2CA25D6D" w14:textId="6BE6F42A" w:rsidR="0096737E" w:rsidRDefault="0096737E" w:rsidP="00A70F94"/>
    <w:p w14:paraId="3475E0E2" w14:textId="34413BDD" w:rsidR="0096737E" w:rsidRDefault="0096737E" w:rsidP="00A70F94">
      <w:r>
        <w:rPr>
          <w:rFonts w:hint="eastAsia"/>
        </w:rPr>
        <w:lastRenderedPageBreak/>
        <w:t>设置凭据</w:t>
      </w:r>
    </w:p>
    <w:p w14:paraId="58D4D732" w14:textId="540A5D19" w:rsidR="00A70F94" w:rsidRPr="00A70F94" w:rsidRDefault="00A70F94" w:rsidP="00A70F94">
      <w:r w:rsidRPr="00A70F94">
        <w:rPr>
          <w:noProof/>
        </w:rPr>
        <w:drawing>
          <wp:inline distT="0" distB="0" distL="0" distR="0" wp14:anchorId="6803B50A" wp14:editId="7145348B">
            <wp:extent cx="5274310" cy="37693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9D08" w14:textId="77777777" w:rsidR="0096737E" w:rsidRDefault="00A70F94" w:rsidP="00A70F94">
      <w:r w:rsidRPr="00A70F94">
        <w:rPr>
          <w:rFonts w:hint="eastAsia"/>
        </w:rPr>
        <w:t>新建</w:t>
      </w:r>
      <w:r w:rsidRPr="00A70F94">
        <w:rPr>
          <w:rFonts w:hint="eastAsia"/>
        </w:rPr>
        <w:t>FTP</w:t>
      </w:r>
      <w:r w:rsidRPr="00A70F94">
        <w:rPr>
          <w:rFonts w:hint="eastAsia"/>
        </w:rPr>
        <w:t>站点</w:t>
      </w:r>
    </w:p>
    <w:p w14:paraId="45860EED" w14:textId="412F9721" w:rsidR="00A70F94" w:rsidRPr="00A70F94" w:rsidRDefault="00A70F94" w:rsidP="00A70F94">
      <w:r w:rsidRPr="00A70F94">
        <w:rPr>
          <w:rFonts w:hint="eastAsia"/>
        </w:rPr>
        <w:t>绑定</w:t>
      </w:r>
      <w:r w:rsidR="0096737E">
        <w:rPr>
          <w:rFonts w:hint="eastAsia"/>
        </w:rPr>
        <w:t>和</w:t>
      </w:r>
      <w:r w:rsidR="0096737E">
        <w:rPr>
          <w:rFonts w:hint="eastAsia"/>
        </w:rPr>
        <w:t>SSL</w:t>
      </w:r>
      <w:r w:rsidR="0096737E">
        <w:rPr>
          <w:rFonts w:hint="eastAsia"/>
        </w:rPr>
        <w:t>设置</w:t>
      </w:r>
    </w:p>
    <w:p w14:paraId="42F77523" w14:textId="59C598E4" w:rsidR="00A70F94" w:rsidRDefault="00A70F94" w:rsidP="00A70F94">
      <w:r w:rsidRPr="00A70F94">
        <w:rPr>
          <w:noProof/>
        </w:rPr>
        <w:drawing>
          <wp:inline distT="0" distB="0" distL="0" distR="0" wp14:anchorId="06FDB8A1" wp14:editId="62F7B5E7">
            <wp:extent cx="4408514" cy="3763107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1510" cy="376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3CBF" w14:textId="3B321DAA" w:rsidR="0096737E" w:rsidRDefault="0096737E" w:rsidP="00A70F94"/>
    <w:p w14:paraId="2A558DCB" w14:textId="77777777" w:rsidR="00A70F94" w:rsidRPr="00A70F94" w:rsidRDefault="00A70F94" w:rsidP="00A70F94">
      <w:r w:rsidRPr="00A70F94">
        <w:rPr>
          <w:rFonts w:hint="eastAsia"/>
        </w:rPr>
        <w:lastRenderedPageBreak/>
        <w:t>身份验证和授权</w:t>
      </w:r>
    </w:p>
    <w:p w14:paraId="2F2D6290" w14:textId="77777777" w:rsidR="00A70F94" w:rsidRPr="00A70F94" w:rsidRDefault="00A70F94" w:rsidP="00A70F94">
      <w:r w:rsidRPr="00A70F94">
        <w:rPr>
          <w:noProof/>
        </w:rPr>
        <w:drawing>
          <wp:inline distT="0" distB="0" distL="0" distR="0" wp14:anchorId="02B30E46" wp14:editId="60D347C4">
            <wp:extent cx="4640987" cy="3979985"/>
            <wp:effectExtent l="0" t="0" r="762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565" cy="39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0287" w14:textId="77777777" w:rsidR="00A70F94" w:rsidRPr="00A70F94" w:rsidRDefault="00A70F94" w:rsidP="00A70F94">
      <w:r w:rsidRPr="00A70F94">
        <w:rPr>
          <w:rFonts w:hint="eastAsia"/>
        </w:rPr>
        <w:t>测试</w:t>
      </w:r>
      <w:r w:rsidRPr="00A70F94">
        <w:rPr>
          <w:rFonts w:hint="eastAsia"/>
        </w:rPr>
        <w:t>FTP</w:t>
      </w:r>
      <w:r w:rsidRPr="00A70F94">
        <w:rPr>
          <w:rFonts w:hint="eastAsia"/>
        </w:rPr>
        <w:t>连通性</w:t>
      </w:r>
    </w:p>
    <w:p w14:paraId="3C0CFB8A" w14:textId="77777777" w:rsidR="00A70F94" w:rsidRPr="00A70F94" w:rsidRDefault="00A70F94" w:rsidP="00A70F94">
      <w:r w:rsidRPr="00A70F94">
        <w:rPr>
          <w:noProof/>
        </w:rPr>
        <w:drawing>
          <wp:inline distT="0" distB="0" distL="0" distR="0" wp14:anchorId="229FE6E0" wp14:editId="6B68E98D">
            <wp:extent cx="5274310" cy="36537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B8C5" w14:textId="77777777" w:rsidR="00A70F94" w:rsidRPr="00A70F94" w:rsidRDefault="00A70F94" w:rsidP="00A70F94"/>
    <w:p w14:paraId="712F3D06" w14:textId="77777777" w:rsidR="00A70F94" w:rsidRPr="00A70F94" w:rsidRDefault="00A70F94" w:rsidP="00A70F94">
      <w:r w:rsidRPr="00A70F94">
        <w:rPr>
          <w:rFonts w:hint="eastAsia"/>
        </w:rPr>
        <w:lastRenderedPageBreak/>
        <w:t>SMTP</w:t>
      </w:r>
    </w:p>
    <w:p w14:paraId="3C44F8C1" w14:textId="77777777" w:rsidR="00A70F94" w:rsidRPr="00A70F94" w:rsidRDefault="00A70F94" w:rsidP="00A70F94">
      <w:r w:rsidRPr="00A70F94">
        <w:rPr>
          <w:noProof/>
        </w:rPr>
        <w:drawing>
          <wp:inline distT="0" distB="0" distL="0" distR="0" wp14:anchorId="32D4BFAF" wp14:editId="26CA60FC">
            <wp:extent cx="5274310" cy="37884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DB68" w14:textId="77777777" w:rsidR="00A70F94" w:rsidRPr="00A70F94" w:rsidRDefault="00A70F94" w:rsidP="00A70F94">
      <w:r w:rsidRPr="00A70F94">
        <w:rPr>
          <w:rFonts w:hint="eastAsia"/>
        </w:rPr>
        <w:t>POP</w:t>
      </w:r>
      <w:r w:rsidRPr="00A70F94">
        <w:rPr>
          <w:rFonts w:hint="eastAsia"/>
        </w:rPr>
        <w:t>以及发送邮件</w:t>
      </w:r>
    </w:p>
    <w:p w14:paraId="7178EFB5" w14:textId="77777777" w:rsidR="00A70F94" w:rsidRPr="00A70F94" w:rsidRDefault="00A70F94" w:rsidP="00A70F94">
      <w:r w:rsidRPr="00A70F94">
        <w:rPr>
          <w:noProof/>
        </w:rPr>
        <w:drawing>
          <wp:inline distT="0" distB="0" distL="0" distR="0" wp14:anchorId="3CF7772B" wp14:editId="7CA37B5E">
            <wp:extent cx="5274310" cy="38862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8225" w14:textId="52ABDE8C" w:rsidR="00361252" w:rsidRPr="00A70F94" w:rsidRDefault="00A70F94" w:rsidP="00A70F94">
      <w:r w:rsidRPr="00A70F94">
        <w:rPr>
          <w:rFonts w:hint="eastAsia"/>
        </w:rPr>
        <w:t>参考</w:t>
      </w:r>
      <w:r w:rsidRPr="00A70F94">
        <w:rPr>
          <w:rFonts w:hint="eastAsia"/>
        </w:rPr>
        <w:t>:</w:t>
      </w:r>
      <w:r w:rsidRPr="00A70F94">
        <w:t xml:space="preserve"> </w:t>
      </w:r>
      <w:hyperlink r:id="rId36" w:history="1">
        <w:r w:rsidRPr="00A70F94">
          <w:rPr>
            <w:rStyle w:val="ad"/>
          </w:rPr>
          <w:t>https://blog.csdn.net/realghost/article/details/40426789</w:t>
        </w:r>
      </w:hyperlink>
    </w:p>
    <w:permEnd w:id="1032586124"/>
    <w:p w14:paraId="45629192" w14:textId="77777777" w:rsidR="000A6C1A" w:rsidRDefault="000A6C1A" w:rsidP="000A6C1A">
      <w:pPr>
        <w:pStyle w:val="1"/>
        <w:spacing w:before="240" w:after="240"/>
      </w:pPr>
      <w:r>
        <w:rPr>
          <w:rFonts w:hint="eastAsia"/>
        </w:rPr>
        <w:lastRenderedPageBreak/>
        <w:t>实验代码</w:t>
      </w:r>
    </w:p>
    <w:p w14:paraId="7177567E" w14:textId="411010AB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646815030" w:edGrp="everyone"/>
      <w:r w:rsidR="002A2E17" w:rsidRPr="002A2E17">
        <w:t>https://gitee.com/leonard-wang004/cni-lab.git</w:t>
      </w:r>
      <w:r w:rsidR="002A2E17" w:rsidRPr="000A6C1A">
        <w:t xml:space="preserve"> </w:t>
      </w:r>
      <w:permEnd w:id="1646815030"/>
    </w:p>
    <w:p w14:paraId="0A3E126B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实验总结</w:t>
      </w:r>
    </w:p>
    <w:p w14:paraId="2DD7DCCF" w14:textId="64DA155F" w:rsidR="00F406A8" w:rsidRDefault="00F406A8" w:rsidP="00F406A8">
      <w:pPr>
        <w:pStyle w:val="a0"/>
        <w:spacing w:before="120" w:after="120"/>
        <w:ind w:firstLine="480"/>
      </w:pPr>
      <w:permStart w:id="1986813016" w:edGrp="everyone"/>
      <w:r w:rsidRPr="00F406A8">
        <w:rPr>
          <w:rFonts w:hint="eastAsia"/>
        </w:rPr>
        <w:t xml:space="preserve">  </w:t>
      </w:r>
      <w:r w:rsidRPr="00F406A8">
        <w:rPr>
          <w:rFonts w:hint="eastAsia"/>
        </w:rPr>
        <w:t>实验后发现，可以通过一些手段做一些</w:t>
      </w:r>
      <w:r w:rsidRPr="00F406A8">
        <w:rPr>
          <w:rFonts w:hint="eastAsia"/>
        </w:rPr>
        <w:t>"</w:t>
      </w:r>
      <w:r w:rsidRPr="00F406A8">
        <w:rPr>
          <w:rFonts w:hint="eastAsia"/>
        </w:rPr>
        <w:t>违规</w:t>
      </w:r>
      <w:r w:rsidRPr="00F406A8">
        <w:rPr>
          <w:rFonts w:hint="eastAsia"/>
        </w:rPr>
        <w:t>"</w:t>
      </w:r>
      <w:r w:rsidRPr="00F406A8">
        <w:rPr>
          <w:rFonts w:hint="eastAsia"/>
        </w:rPr>
        <w:t>的事情</w:t>
      </w:r>
      <w:r w:rsidRPr="00F406A8">
        <w:rPr>
          <w:rFonts w:hint="eastAsia"/>
        </w:rPr>
        <w:t xml:space="preserve">, </w:t>
      </w:r>
      <w:r w:rsidRPr="00F406A8">
        <w:rPr>
          <w:rFonts w:hint="eastAsia"/>
        </w:rPr>
        <w:t>比如证书部分</w:t>
      </w:r>
      <w:r w:rsidRPr="00F406A8">
        <w:rPr>
          <w:rFonts w:hint="eastAsia"/>
        </w:rPr>
        <w:t xml:space="preserve">, </w:t>
      </w:r>
      <w:r w:rsidRPr="00F406A8">
        <w:rPr>
          <w:rFonts w:hint="eastAsia"/>
        </w:rPr>
        <w:t>可以通过自己给自己颁发证书进行网络站点访问而不是购买证书等</w:t>
      </w:r>
      <w:r w:rsidRPr="00F406A8">
        <w:rPr>
          <w:rFonts w:hint="eastAsia"/>
        </w:rPr>
        <w:t>.</w:t>
      </w:r>
    </w:p>
    <w:p w14:paraId="1D72C4EA" w14:textId="3B2172A7" w:rsidR="00010DD9" w:rsidRPr="00F406A8" w:rsidRDefault="00010DD9" w:rsidP="00010DD9">
      <w:pPr>
        <w:pStyle w:val="a0"/>
        <w:spacing w:before="120" w:after="120"/>
        <w:ind w:firstLineChars="300" w:firstLine="720"/>
        <w:rPr>
          <w:rFonts w:hint="eastAsia"/>
        </w:rPr>
      </w:pPr>
      <w:r w:rsidRPr="00010DD9">
        <w:rPr>
          <w:rFonts w:hint="eastAsia"/>
        </w:rPr>
        <w:t>对于</w:t>
      </w:r>
      <w:r w:rsidRPr="00010DD9">
        <w:rPr>
          <w:rFonts w:hint="eastAsia"/>
        </w:rPr>
        <w:t>https</w:t>
      </w:r>
      <w:r w:rsidRPr="00010DD9">
        <w:rPr>
          <w:rFonts w:hint="eastAsia"/>
        </w:rPr>
        <w:t>的配置是通过绑定已有的网站实现</w:t>
      </w:r>
    </w:p>
    <w:p w14:paraId="4D3EBCCD" w14:textId="77777777" w:rsidR="00F406A8" w:rsidRPr="00F406A8" w:rsidRDefault="00F406A8" w:rsidP="00F406A8">
      <w:pPr>
        <w:pStyle w:val="a0"/>
        <w:spacing w:before="120" w:after="120"/>
        <w:ind w:firstLine="480"/>
        <w:rPr>
          <w:rFonts w:hint="eastAsia"/>
        </w:rPr>
      </w:pPr>
      <w:r w:rsidRPr="00F406A8">
        <w:rPr>
          <w:rFonts w:hint="eastAsia"/>
        </w:rPr>
        <w:t xml:space="preserve">  </w:t>
      </w:r>
      <w:r w:rsidRPr="00F406A8">
        <w:rPr>
          <w:rFonts w:hint="eastAsia"/>
        </w:rPr>
        <w:t>文件系统</w:t>
      </w:r>
      <w:r w:rsidRPr="00F406A8">
        <w:rPr>
          <w:rFonts w:hint="eastAsia"/>
        </w:rPr>
        <w:t>(FTP)</w:t>
      </w:r>
      <w:r w:rsidRPr="00F406A8">
        <w:rPr>
          <w:rFonts w:hint="eastAsia"/>
        </w:rPr>
        <w:t>和邮件系统</w:t>
      </w:r>
      <w:r w:rsidRPr="00F406A8">
        <w:rPr>
          <w:rFonts w:hint="eastAsia"/>
        </w:rPr>
        <w:t>(SMTP)</w:t>
      </w:r>
      <w:r w:rsidRPr="00F406A8">
        <w:rPr>
          <w:rFonts w:hint="eastAsia"/>
        </w:rPr>
        <w:t>又都需要连接</w:t>
      </w:r>
      <w:r w:rsidRPr="00F406A8">
        <w:rPr>
          <w:rFonts w:hint="eastAsia"/>
        </w:rPr>
        <w:t>:SMTP</w:t>
      </w:r>
      <w:r w:rsidRPr="00F406A8">
        <w:rPr>
          <w:rFonts w:hint="eastAsia"/>
        </w:rPr>
        <w:t>通过</w:t>
      </w:r>
      <w:r w:rsidRPr="00F406A8">
        <w:rPr>
          <w:rFonts w:hint="eastAsia"/>
        </w:rPr>
        <w:t>TCP</w:t>
      </w:r>
      <w:r w:rsidRPr="00F406A8">
        <w:rPr>
          <w:rFonts w:hint="eastAsia"/>
        </w:rPr>
        <w:t>传输</w:t>
      </w:r>
      <w:r w:rsidRPr="00F406A8">
        <w:rPr>
          <w:rFonts w:hint="eastAsia"/>
        </w:rPr>
        <w:t>(</w:t>
      </w:r>
      <w:r w:rsidRPr="00F406A8">
        <w:rPr>
          <w:rFonts w:hint="eastAsia"/>
        </w:rPr>
        <w:t>要保证正确</w:t>
      </w:r>
      <w:r w:rsidRPr="00F406A8">
        <w:rPr>
          <w:rFonts w:hint="eastAsia"/>
        </w:rPr>
        <w:t>),</w:t>
      </w:r>
      <w:r w:rsidRPr="00F406A8">
        <w:rPr>
          <w:rFonts w:hint="eastAsia"/>
        </w:rPr>
        <w:t>而</w:t>
      </w:r>
      <w:r w:rsidRPr="00F406A8">
        <w:rPr>
          <w:rFonts w:hint="eastAsia"/>
        </w:rPr>
        <w:t>FTP</w:t>
      </w:r>
      <w:r w:rsidRPr="00F406A8">
        <w:rPr>
          <w:rFonts w:hint="eastAsia"/>
        </w:rPr>
        <w:t>要控制连接</w:t>
      </w:r>
      <w:r w:rsidRPr="00F406A8">
        <w:rPr>
          <w:rFonts w:hint="eastAsia"/>
        </w:rPr>
        <w:t>,</w:t>
      </w:r>
      <w:r w:rsidRPr="00F406A8">
        <w:rPr>
          <w:rFonts w:hint="eastAsia"/>
        </w:rPr>
        <w:t>可以设置</w:t>
      </w:r>
      <w:r w:rsidRPr="00F406A8">
        <w:rPr>
          <w:rFonts w:hint="eastAsia"/>
        </w:rPr>
        <w:t>Cilent</w:t>
      </w:r>
      <w:r w:rsidRPr="00F406A8">
        <w:rPr>
          <w:rFonts w:hint="eastAsia"/>
        </w:rPr>
        <w:t>端的用户名和权限。</w:t>
      </w:r>
    </w:p>
    <w:p w14:paraId="0A55430E" w14:textId="7ADDE8E0" w:rsidR="00361252" w:rsidRDefault="00F406A8" w:rsidP="00F406A8">
      <w:pPr>
        <w:pStyle w:val="a0"/>
        <w:spacing w:before="120" w:after="120"/>
        <w:ind w:firstLine="480"/>
      </w:pPr>
      <w:r w:rsidRPr="00F406A8">
        <w:rPr>
          <w:rFonts w:hint="eastAsia"/>
        </w:rPr>
        <w:t xml:space="preserve">  </w:t>
      </w:r>
      <w:r w:rsidRPr="00F406A8">
        <w:rPr>
          <w:rFonts w:hint="eastAsia"/>
        </w:rPr>
        <w:t>问题</w:t>
      </w:r>
      <w:r w:rsidRPr="00F406A8">
        <w:rPr>
          <w:rFonts w:hint="eastAsia"/>
        </w:rPr>
        <w:t>: DNS</w:t>
      </w:r>
      <w:r w:rsidRPr="00F406A8">
        <w:rPr>
          <w:rFonts w:hint="eastAsia"/>
        </w:rPr>
        <w:t>中对域名建立别名后却</w:t>
      </w:r>
      <w:r w:rsidRPr="00F406A8">
        <w:rPr>
          <w:rFonts w:hint="eastAsia"/>
        </w:rPr>
        <w:t>ping</w:t>
      </w:r>
      <w:r w:rsidRPr="00F406A8">
        <w:rPr>
          <w:rFonts w:hint="eastAsia"/>
        </w:rPr>
        <w:t>不通</w:t>
      </w:r>
      <w:r w:rsidRPr="00F406A8">
        <w:rPr>
          <w:rFonts w:hint="eastAsia"/>
        </w:rPr>
        <w:t xml:space="preserve">, </w:t>
      </w:r>
      <w:r w:rsidRPr="00F406A8">
        <w:rPr>
          <w:rFonts w:hint="eastAsia"/>
        </w:rPr>
        <w:t>而</w:t>
      </w:r>
      <w:r w:rsidRPr="00F406A8">
        <w:rPr>
          <w:rFonts w:hint="eastAsia"/>
        </w:rPr>
        <w:t>ping</w:t>
      </w:r>
      <w:r w:rsidRPr="00F406A8">
        <w:rPr>
          <w:rFonts w:hint="eastAsia"/>
        </w:rPr>
        <w:t>主机的</w:t>
      </w:r>
      <w:r w:rsidRPr="00F406A8">
        <w:rPr>
          <w:rFonts w:hint="eastAsia"/>
        </w:rPr>
        <w:t>IP</w:t>
      </w:r>
      <w:r w:rsidRPr="00F406A8">
        <w:rPr>
          <w:rFonts w:hint="eastAsia"/>
        </w:rPr>
        <w:t>和本地域名都可以直接</w:t>
      </w:r>
      <w:r w:rsidRPr="00F406A8">
        <w:rPr>
          <w:rFonts w:hint="eastAsia"/>
        </w:rPr>
        <w:t>ping</w:t>
      </w:r>
      <w:r w:rsidRPr="00F406A8">
        <w:rPr>
          <w:rFonts w:hint="eastAsia"/>
        </w:rPr>
        <w:t>通</w:t>
      </w:r>
      <w:r w:rsidRPr="00F406A8">
        <w:rPr>
          <w:rFonts w:hint="eastAsia"/>
        </w:rPr>
        <w:t xml:space="preserve">; </w:t>
      </w:r>
      <w:r w:rsidRPr="00F406A8">
        <w:rPr>
          <w:rFonts w:hint="eastAsia"/>
        </w:rPr>
        <w:t>在</w:t>
      </w:r>
      <w:r w:rsidRPr="00F406A8">
        <w:rPr>
          <w:rFonts w:hint="eastAsia"/>
        </w:rPr>
        <w:t>SMTP</w:t>
      </w:r>
      <w:r w:rsidRPr="00F406A8">
        <w:rPr>
          <w:rFonts w:hint="eastAsia"/>
        </w:rPr>
        <w:t>中通过</w:t>
      </w:r>
      <w:r w:rsidRPr="00F406A8">
        <w:rPr>
          <w:rFonts w:hint="eastAsia"/>
        </w:rPr>
        <w:t>Pickup</w:t>
      </w:r>
      <w:r w:rsidRPr="00F406A8">
        <w:rPr>
          <w:rFonts w:hint="eastAsia"/>
        </w:rPr>
        <w:t>文件夹直接发送邮件时并不会实时到达。</w:t>
      </w:r>
      <w:permEnd w:id="1986813016"/>
    </w:p>
    <w:sectPr w:rsidR="00361252" w:rsidSect="00020260">
      <w:headerReference w:type="default" r:id="rId37"/>
      <w:footerReference w:type="default" r:id="rId38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1DE0F" w14:textId="77777777" w:rsidR="009D2F9F" w:rsidRDefault="009D2F9F">
      <w:r>
        <w:separator/>
      </w:r>
    </w:p>
  </w:endnote>
  <w:endnote w:type="continuationSeparator" w:id="0">
    <w:p w14:paraId="02427E6D" w14:textId="77777777" w:rsidR="009D2F9F" w:rsidRDefault="009D2F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69C3E" w14:textId="77777777"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7024A" w14:textId="77777777" w:rsidR="009D2F9F" w:rsidRDefault="009D2F9F">
      <w:r>
        <w:separator/>
      </w:r>
    </w:p>
  </w:footnote>
  <w:footnote w:type="continuationSeparator" w:id="0">
    <w:p w14:paraId="5FB733FD" w14:textId="77777777" w:rsidR="009D2F9F" w:rsidRDefault="009D2F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E7214" w14:textId="77777777"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173BF"/>
    <w:multiLevelType w:val="hybridMultilevel"/>
    <w:tmpl w:val="2D86E7B2"/>
    <w:lvl w:ilvl="0" w:tplc="AAF890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ttachedTemplate r:id="rId1"/>
  <w:documentProtection w:edit="readOnly" w:formatting="1" w:enforcement="1" w:cryptProviderType="rsaAES" w:cryptAlgorithmClass="hash" w:cryptAlgorithmType="typeAny" w:cryptAlgorithmSid="14" w:cryptSpinCount="100000" w:hash="bKT+VRIiOQwWttRvHR6QIp2oy/SoXCcSH7qSf20aSOSnm69ga7mHiHeA6VMdhcv9KNz+fdyDhg80EdOBdQ9BaQ==" w:salt="Gnditbf+tE8oT/pFM4KRuA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215"/>
    <w:rsid w:val="00010DD9"/>
    <w:rsid w:val="000A6C1A"/>
    <w:rsid w:val="00154BBB"/>
    <w:rsid w:val="001A2842"/>
    <w:rsid w:val="001B6A37"/>
    <w:rsid w:val="00205414"/>
    <w:rsid w:val="002A2E17"/>
    <w:rsid w:val="003150B4"/>
    <w:rsid w:val="00361252"/>
    <w:rsid w:val="004A1066"/>
    <w:rsid w:val="006655AA"/>
    <w:rsid w:val="006E7238"/>
    <w:rsid w:val="007D5215"/>
    <w:rsid w:val="008063D1"/>
    <w:rsid w:val="008710F5"/>
    <w:rsid w:val="0096737E"/>
    <w:rsid w:val="009D2F9F"/>
    <w:rsid w:val="00A70F94"/>
    <w:rsid w:val="00B02959"/>
    <w:rsid w:val="00C61C09"/>
    <w:rsid w:val="00E67485"/>
    <w:rsid w:val="00F4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B7C2A7"/>
  <w15:chartTrackingRefBased/>
  <w15:docId w15:val="{CEA06E38-1DBF-49CD-9BFD-B6146C43A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www.cnblogs.com/zxtceq/p/7085729.html" TargetMode="External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blog.csdn.net/u012581409/article/details/4925318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zhiliao.h3c.com/Theme/details/136608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blog.csdn.net/realghost/article/details/4042678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cnblogs.com/jfzhu/p/3996323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5745;&#31639;&#26426;&#36164;&#26009;\&#35745;&#31639;&#26426;&#32593;&#32476;\Lab\&#23454;&#39564;&#25253;&#21578;&#26684;&#24335;&#65288;20210328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实验报告格式（20210328更新）.dotx</Template>
  <TotalTime>46</TotalTime>
  <Pages>17</Pages>
  <Words>282</Words>
  <Characters>1614</Characters>
  <Application>Microsoft Office Word</Application>
  <DocSecurity>8</DocSecurity>
  <Lines>13</Lines>
  <Paragraphs>3</Paragraphs>
  <ScaleCrop>false</ScaleCrop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王 冠霖</cp:lastModifiedBy>
  <cp:revision>5</cp:revision>
  <dcterms:created xsi:type="dcterms:W3CDTF">2021-05-24T06:14:00Z</dcterms:created>
  <dcterms:modified xsi:type="dcterms:W3CDTF">2021-05-27T16:31:00Z</dcterms:modified>
</cp:coreProperties>
</file>